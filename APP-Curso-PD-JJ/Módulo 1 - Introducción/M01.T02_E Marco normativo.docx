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2CEA" w14:textId="77777777" w:rsidR="003E16E2" w:rsidRPr="001B792F" w:rsidRDefault="003E16E2" w:rsidP="000D7768">
      <w:pPr>
        <w:pStyle w:val="Curso-Ttulo"/>
        <w:spacing w:after="360"/>
      </w:pPr>
      <w:r w:rsidRPr="00282A04">
        <w:t xml:space="preserve">Programaciones didácticas </w:t>
      </w:r>
      <w:r w:rsidRPr="00FA0785">
        <w:t>competenciales</w:t>
      </w:r>
      <w:r w:rsidRPr="00282A04">
        <w:t xml:space="preserve"> en los grados D y E de </w:t>
      </w:r>
      <w:r w:rsidR="00282A04">
        <w:t>Formación Profesional</w:t>
      </w:r>
    </w:p>
    <w:p w14:paraId="70FBD323" w14:textId="0FE98002" w:rsidR="008B7B17" w:rsidRPr="001B792F" w:rsidRDefault="0078137B" w:rsidP="000D7768">
      <w:pPr>
        <w:pStyle w:val="Mdulo-Ttulo"/>
        <w:spacing w:after="240"/>
      </w:pPr>
      <w:r w:rsidRPr="001B792F">
        <w:t xml:space="preserve">Módulo </w:t>
      </w:r>
      <w:r w:rsidR="00253995">
        <w:t>1. Introducción</w:t>
      </w:r>
    </w:p>
    <w:tbl>
      <w:tblPr>
        <w:tblStyle w:val="Tablaconcuadrcul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817"/>
      </w:tblGrid>
      <w:tr w:rsidR="009534C1" w14:paraId="339B3916" w14:textId="77777777" w:rsidTr="009E1785">
        <w:trPr>
          <w:jc w:val="right"/>
        </w:trPr>
        <w:tc>
          <w:tcPr>
            <w:tcW w:w="3817" w:type="dxa"/>
          </w:tcPr>
          <w:p w14:paraId="07DFE685" w14:textId="77777777" w:rsidR="009534C1" w:rsidRPr="009E1785" w:rsidRDefault="009142AA" w:rsidP="00B41A9D">
            <w:pPr>
              <w:pStyle w:val="Participante-Ttulo"/>
            </w:pPr>
            <w:r w:rsidRPr="009E1785">
              <w:t>Participante</w:t>
            </w:r>
          </w:p>
        </w:tc>
      </w:tr>
      <w:tr w:rsidR="009534C1" w14:paraId="76863CB3" w14:textId="77777777" w:rsidTr="009E1785">
        <w:trPr>
          <w:jc w:val="right"/>
        </w:trPr>
        <w:tc>
          <w:tcPr>
            <w:tcW w:w="3817" w:type="dxa"/>
          </w:tcPr>
          <w:p w14:paraId="64E9C061" w14:textId="68A58B1A" w:rsidR="009534C1" w:rsidRDefault="00612BE8" w:rsidP="00B41A9D">
            <w:pPr>
              <w:pStyle w:val="Participante-Nombre"/>
            </w:pPr>
            <w:r>
              <w:t>Nombre y apellidos</w:t>
            </w:r>
          </w:p>
        </w:tc>
      </w:tr>
    </w:tbl>
    <w:p w14:paraId="16D39BB6" w14:textId="6E0BC87C" w:rsidR="00646494" w:rsidRPr="00FA6BA4" w:rsidRDefault="00253995" w:rsidP="008E6867">
      <w:pPr>
        <w:pStyle w:val="Tarea-Cdigo"/>
      </w:pPr>
      <w:r>
        <w:t>M01.T0</w:t>
      </w:r>
      <w:r w:rsidR="003355B4">
        <w:t>2</w:t>
      </w:r>
      <w:r>
        <w:t>.</w:t>
      </w:r>
      <w:r w:rsidR="00B60128">
        <w:t>E</w:t>
      </w:r>
      <w:r w:rsidR="00646494" w:rsidRPr="00FA6BA4">
        <w:t xml:space="preserve"> / </w:t>
      </w:r>
      <w:r w:rsidR="000C57C5">
        <w:t>Enunciado</w:t>
      </w:r>
    </w:p>
    <w:p w14:paraId="4F09522F" w14:textId="3FCC867A" w:rsidR="000D7768" w:rsidRPr="00646494" w:rsidRDefault="003355B4" w:rsidP="008E6867">
      <w:pPr>
        <w:pStyle w:val="Tarea-Ttulo"/>
      </w:pPr>
      <w:r>
        <w:t>Marco normativo</w:t>
      </w:r>
    </w:p>
    <w:p w14:paraId="33A2B057" w14:textId="77777777" w:rsidR="00A32166" w:rsidRPr="00A32166" w:rsidRDefault="008B7B17" w:rsidP="000D2663">
      <w:pPr>
        <w:pStyle w:val="Apartado"/>
      </w:pPr>
      <w:r w:rsidRPr="000D2663">
        <w:t>Enunciado</w:t>
      </w:r>
    </w:p>
    <w:p w14:paraId="20B68471" w14:textId="77777777" w:rsidR="003355B4" w:rsidRDefault="003355B4" w:rsidP="003355B4">
      <w:r>
        <w:t xml:space="preserve">Completa el apartado </w:t>
      </w:r>
      <w:r w:rsidRPr="003355B4">
        <w:rPr>
          <w:b/>
          <w:bCs/>
        </w:rPr>
        <w:t>1.2. Marco normativo</w:t>
      </w:r>
      <w:r>
        <w:t xml:space="preserve"> de tu programación didáctica.</w:t>
      </w:r>
    </w:p>
    <w:p w14:paraId="3D828086" w14:textId="42E17391" w:rsidR="004830C9" w:rsidRDefault="003355B4" w:rsidP="003355B4">
      <w:r>
        <w:t>Como paso previo, identifica el módulo profesional o proyecto objeto de tu programación didáctica.</w:t>
      </w:r>
    </w:p>
    <w:p w14:paraId="52896A06" w14:textId="77777777" w:rsidR="00D93072" w:rsidRDefault="00B16A11" w:rsidP="000D2663">
      <w:pPr>
        <w:pStyle w:val="Apartado"/>
      </w:pPr>
      <w:r>
        <w:t>Identificación</w:t>
      </w:r>
    </w:p>
    <w:tbl>
      <w:tblPr>
        <w:tblStyle w:val="PD-Columna"/>
        <w:tblW w:w="5000" w:type="pct"/>
        <w:tblLayout w:type="fixed"/>
        <w:tblLook w:val="04A0" w:firstRow="1" w:lastRow="0" w:firstColumn="1" w:lastColumn="0" w:noHBand="0" w:noVBand="1"/>
      </w:tblPr>
      <w:tblGrid>
        <w:gridCol w:w="1993"/>
        <w:gridCol w:w="1993"/>
        <w:gridCol w:w="5074"/>
      </w:tblGrid>
      <w:tr w:rsidR="002E5463" w:rsidRPr="00E22570" w14:paraId="4F3E4D3B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tcMar>
              <w:top w:w="57" w:type="dxa"/>
              <w:left w:w="113" w:type="dxa"/>
              <w:right w:w="113" w:type="dxa"/>
            </w:tcMar>
          </w:tcPr>
          <w:p w14:paraId="038A7858" w14:textId="135A21E4" w:rsidR="002E5463" w:rsidRPr="000736A1" w:rsidRDefault="003355B4" w:rsidP="00194EB9">
            <w:pPr>
              <w:pStyle w:val="Tabla-Encabezado"/>
              <w:spacing w:after="60"/>
              <w:jc w:val="left"/>
              <w:rPr>
                <w:b/>
              </w:rPr>
            </w:pPr>
            <w:r>
              <w:rPr>
                <w:b/>
              </w:rPr>
              <w:t>Organización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723787E1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Modalidad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5764C09E" w14:textId="725C05DE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5C110B16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0F28A563" w14:textId="4F02D410" w:rsidR="002E5463" w:rsidRPr="000736A1" w:rsidRDefault="003355B4" w:rsidP="00194EB9">
            <w:pPr>
              <w:pStyle w:val="Tabla-Encabezado"/>
              <w:spacing w:after="60"/>
              <w:jc w:val="left"/>
              <w:rPr>
                <w:b/>
              </w:rPr>
            </w:pPr>
            <w:r>
              <w:rPr>
                <w:b/>
              </w:rPr>
              <w:t>Grado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255D8A8D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109916EC" w14:textId="4F5A0464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4C922E90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14E34368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6D9D9C49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52817C80" w14:textId="4B675C26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4E98B2FD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6D7FE68A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EBC3E95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Grado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76B9BD1B" w14:textId="57470641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72BD942E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53176941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442DB82E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Nivel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28FFA730" w14:textId="5AC7CD65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5C573088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6DEAAE4E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  <w:r w:rsidRPr="000736A1">
              <w:rPr>
                <w:b/>
              </w:rPr>
              <w:t>Módulo profesional o proyecto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F2DE171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7E2E96AC" w14:textId="3E1F771B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1DCC8489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17EDA88D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1367E638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13F7A047" w14:textId="5829115C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8B55AD2" w14:textId="07759564" w:rsidR="003355B4" w:rsidRDefault="003355B4" w:rsidP="003626D4">
      <w:pPr>
        <w:tabs>
          <w:tab w:val="left" w:pos="2140"/>
        </w:tabs>
      </w:pPr>
    </w:p>
    <w:p w14:paraId="44F0C5A4" w14:textId="77777777" w:rsidR="003355B4" w:rsidRDefault="003355B4">
      <w:pPr>
        <w:jc w:val="left"/>
      </w:pPr>
      <w:r>
        <w:br w:type="page"/>
      </w:r>
    </w:p>
    <w:p w14:paraId="2896D2C4" w14:textId="77777777" w:rsidR="003355B4" w:rsidRDefault="003355B4" w:rsidP="003355B4">
      <w:pPr>
        <w:pStyle w:val="Apartado"/>
      </w:pPr>
      <w:r w:rsidRPr="00E927A2">
        <w:lastRenderedPageBreak/>
        <w:t>1.</w:t>
      </w:r>
      <w:r>
        <w:t>2.</w:t>
      </w:r>
      <w:r w:rsidRPr="00E927A2">
        <w:t xml:space="preserve"> </w:t>
      </w:r>
      <w:r w:rsidRPr="003355B4">
        <w:t>Marco</w:t>
      </w:r>
      <w:r>
        <w:t xml:space="preserve"> normativo</w:t>
      </w:r>
    </w:p>
    <w:p w14:paraId="3D207D59" w14:textId="77777777" w:rsidR="003355B4" w:rsidRDefault="003355B4" w:rsidP="003355B4">
      <w:r>
        <w:t>Esta programación didáctica se fundamenta en la siguiente normativa:</w:t>
      </w:r>
    </w:p>
    <w:p w14:paraId="22759880" w14:textId="77777777" w:rsidR="003355B4" w:rsidRPr="00727246" w:rsidRDefault="003355B4" w:rsidP="003355B4">
      <w:pPr>
        <w:pStyle w:val="Prrafodelista"/>
        <w:numPr>
          <w:ilvl w:val="0"/>
          <w:numId w:val="3"/>
        </w:numPr>
        <w:ind w:hanging="357"/>
        <w:contextualSpacing w:val="0"/>
        <w:rPr>
          <w:b/>
          <w:bCs/>
        </w:rPr>
      </w:pPr>
      <w:r w:rsidRPr="00727246">
        <w:rPr>
          <w:b/>
          <w:bCs/>
        </w:rPr>
        <w:t>Normativa estatal:</w:t>
      </w:r>
    </w:p>
    <w:p w14:paraId="5D099873" w14:textId="1D233E11" w:rsidR="003355B4" w:rsidRDefault="003355B4" w:rsidP="003355B4">
      <w:pPr>
        <w:pStyle w:val="Prrafodelista"/>
        <w:numPr>
          <w:ilvl w:val="1"/>
          <w:numId w:val="3"/>
        </w:numPr>
        <w:ind w:hanging="357"/>
        <w:contextualSpacing w:val="0"/>
      </w:pPr>
    </w:p>
    <w:p w14:paraId="542A660B" w14:textId="77777777" w:rsidR="003355B4" w:rsidRPr="00727246" w:rsidRDefault="003355B4" w:rsidP="003355B4">
      <w:pPr>
        <w:pStyle w:val="Prrafodelista"/>
        <w:numPr>
          <w:ilvl w:val="0"/>
          <w:numId w:val="3"/>
        </w:numPr>
        <w:ind w:hanging="357"/>
        <w:contextualSpacing w:val="0"/>
        <w:rPr>
          <w:b/>
          <w:bCs/>
        </w:rPr>
      </w:pPr>
      <w:r w:rsidRPr="00727246">
        <w:rPr>
          <w:b/>
          <w:bCs/>
        </w:rPr>
        <w:t>Normativa autonómica:</w:t>
      </w:r>
    </w:p>
    <w:p w14:paraId="1FAD60DB" w14:textId="5F2453AB" w:rsidR="003355B4" w:rsidRDefault="003355B4" w:rsidP="003355B4">
      <w:pPr>
        <w:pStyle w:val="Prrafodelista"/>
        <w:numPr>
          <w:ilvl w:val="1"/>
          <w:numId w:val="3"/>
        </w:numPr>
        <w:ind w:hanging="357"/>
        <w:contextualSpacing w:val="0"/>
      </w:pPr>
    </w:p>
    <w:p w14:paraId="725100C1" w14:textId="77777777" w:rsidR="003355B4" w:rsidRDefault="003355B4" w:rsidP="003626D4">
      <w:pPr>
        <w:tabs>
          <w:tab w:val="left" w:pos="2140"/>
        </w:tabs>
      </w:pPr>
    </w:p>
    <w:sectPr w:rsidR="003355B4" w:rsidSect="006C0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418" w:bottom="1418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8D08A" w14:textId="77777777" w:rsidR="00E61DB7" w:rsidRDefault="00E61DB7" w:rsidP="00E90AEA">
      <w:pPr>
        <w:spacing w:after="0" w:line="240" w:lineRule="auto"/>
      </w:pPr>
      <w:r>
        <w:separator/>
      </w:r>
    </w:p>
  </w:endnote>
  <w:endnote w:type="continuationSeparator" w:id="0">
    <w:p w14:paraId="3081AAA7" w14:textId="77777777" w:rsidR="00E61DB7" w:rsidRDefault="00E61DB7" w:rsidP="00E90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ld">
    <w:altName w:val="Aptos"/>
    <w:panose1 w:val="00000000000000000000"/>
    <w:charset w:val="00"/>
    <w:family w:val="roman"/>
    <w:notTrueType/>
    <w:pitch w:val="default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2BF5E" w14:textId="77777777" w:rsidR="00B60128" w:rsidRDefault="00B6012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9036139"/>
      <w:docPartObj>
        <w:docPartGallery w:val="Page Numbers (Bottom of Page)"/>
        <w:docPartUnique/>
      </w:docPartObj>
    </w:sdtPr>
    <w:sdtEndPr/>
    <w:sdtContent>
      <w:p w14:paraId="6552F07E" w14:textId="77777777" w:rsidR="00ED1A67" w:rsidRDefault="00885FC1" w:rsidP="00FA0785">
        <w:pPr>
          <w:pStyle w:val="Piedepgina"/>
        </w:pPr>
        <w:r w:rsidRPr="00FA0785">
          <w:fldChar w:fldCharType="begin"/>
        </w:r>
        <w:r w:rsidRPr="00FA0785">
          <w:instrText>PAGE   \* MERGEFORMAT</w:instrText>
        </w:r>
        <w:r w:rsidRPr="00FA0785">
          <w:fldChar w:fldCharType="separate"/>
        </w:r>
        <w:r w:rsidRPr="00FA0785">
          <w:t>2</w:t>
        </w:r>
        <w:r w:rsidRPr="00FA0785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0A56E" w14:textId="77777777" w:rsidR="00B60128" w:rsidRDefault="00B601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24C2C" w14:textId="77777777" w:rsidR="00E61DB7" w:rsidRDefault="00E61DB7" w:rsidP="00E90AEA">
      <w:pPr>
        <w:spacing w:after="0" w:line="240" w:lineRule="auto"/>
      </w:pPr>
      <w:r>
        <w:separator/>
      </w:r>
    </w:p>
  </w:footnote>
  <w:footnote w:type="continuationSeparator" w:id="0">
    <w:p w14:paraId="284CD75E" w14:textId="77777777" w:rsidR="00E61DB7" w:rsidRDefault="00E61DB7" w:rsidP="00E90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675F2" w14:textId="77777777" w:rsidR="00B60128" w:rsidRDefault="00B6012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CE6" w14:textId="77777777" w:rsidR="003E16E2" w:rsidRDefault="007F1100" w:rsidP="00D80B50">
    <w:pPr>
      <w:pStyle w:val="Encabezado"/>
      <w:ind w:left="4253"/>
    </w:pPr>
    <w:r>
      <w:rPr>
        <w:noProof/>
      </w:rPr>
      <w:drawing>
        <wp:anchor distT="0" distB="0" distL="114300" distR="114300" simplePos="0" relativeHeight="251669504" behindDoc="1" locked="0" layoutInCell="1" allowOverlap="1" wp14:anchorId="18B7DA86" wp14:editId="284162F5">
          <wp:simplePos x="0" y="0"/>
          <wp:positionH relativeFrom="margin">
            <wp:align>left</wp:align>
          </wp:positionH>
          <wp:positionV relativeFrom="page">
            <wp:posOffset>215900</wp:posOffset>
          </wp:positionV>
          <wp:extent cx="1375200" cy="450000"/>
          <wp:effectExtent l="0" t="0" r="0" b="0"/>
          <wp:wrapNone/>
          <wp:docPr id="2085723892" name="Imagen 8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638772" name="Imagen 8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52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E16E2" w:rsidRPr="003E16E2">
      <w:t>Programaciones didácticas competenciales en los grados D y E de Formación Profesional</w:t>
    </w:r>
  </w:p>
  <w:p w14:paraId="3C56E9FD" w14:textId="2BD6049E" w:rsidR="007F1100" w:rsidRDefault="00253995" w:rsidP="00791365">
    <w:pPr>
      <w:pStyle w:val="Encabezado"/>
    </w:pPr>
    <w:r>
      <w:t>Módulo 1</w:t>
    </w:r>
    <w:r w:rsidR="007F1100" w:rsidRPr="009447FD">
      <w:t xml:space="preserve"> / </w:t>
    </w:r>
    <w:r>
      <w:t>M01.T0</w:t>
    </w:r>
    <w:r w:rsidR="000C57C5">
      <w:t>2</w:t>
    </w:r>
    <w:r>
      <w:t>.</w:t>
    </w:r>
    <w:r w:rsidR="00B60128">
      <w:t>E</w:t>
    </w:r>
    <w:r w:rsidR="006D6082">
      <w:t xml:space="preserve"> </w:t>
    </w:r>
    <w:r w:rsidR="009E196B">
      <w:t xml:space="preserve">/ </w:t>
    </w:r>
    <w:r w:rsidR="000C57C5">
      <w:t>Enunciado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1B893" w14:textId="77777777" w:rsidR="00B60128" w:rsidRDefault="00B601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2C600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173D3"/>
    <w:multiLevelType w:val="hybridMultilevel"/>
    <w:tmpl w:val="830E3C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57B57"/>
    <w:multiLevelType w:val="hybridMultilevel"/>
    <w:tmpl w:val="1BD2C1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63562"/>
    <w:multiLevelType w:val="hybridMultilevel"/>
    <w:tmpl w:val="E0547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C25AB"/>
    <w:multiLevelType w:val="multilevel"/>
    <w:tmpl w:val="0C0A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13640E13"/>
    <w:multiLevelType w:val="hybridMultilevel"/>
    <w:tmpl w:val="1EB6AAC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F5719"/>
    <w:multiLevelType w:val="hybridMultilevel"/>
    <w:tmpl w:val="58B0E0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7277B"/>
    <w:multiLevelType w:val="hybridMultilevel"/>
    <w:tmpl w:val="C9F44EE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E02A0"/>
    <w:multiLevelType w:val="multilevel"/>
    <w:tmpl w:val="A40608AA"/>
    <w:lvl w:ilvl="0">
      <w:start w:val="1"/>
      <w:numFmt w:val="bullet"/>
      <w:lvlText w:val=""/>
      <w:lvlJc w:val="left"/>
      <w:pPr>
        <w:tabs>
          <w:tab w:val="num" w:pos="0"/>
        </w:tabs>
        <w:ind w:left="720" w:hanging="380"/>
      </w:pPr>
      <w:rPr>
        <w:rFonts w:ascii="Symbol" w:hAnsi="Symbol" w:cs="Symbol" w:hint="default"/>
      </w:rPr>
    </w:lvl>
    <w:lvl w:ilvl="1">
      <w:start w:val="1"/>
      <w:numFmt w:val="bullet"/>
      <w:lvlText w:val="▪"/>
      <w:lvlJc w:val="left"/>
      <w:pPr>
        <w:tabs>
          <w:tab w:val="num" w:pos="0"/>
        </w:tabs>
        <w:ind w:left="1440" w:hanging="380"/>
      </w:pPr>
      <w:rPr>
        <w:rFonts w:ascii="OpenSymbol" w:hAnsi="OpenSymbol" w:cs="OpenSymbol" w:hint="default"/>
      </w:rPr>
    </w:lvl>
    <w:lvl w:ilvl="2">
      <w:start w:val="1"/>
      <w:numFmt w:val="bullet"/>
      <w:lvlText w:val=""/>
      <w:lvlJc w:val="left"/>
      <w:pPr>
        <w:tabs>
          <w:tab w:val="num" w:pos="0"/>
        </w:tabs>
        <w:ind w:left="2160" w:hanging="380"/>
      </w:pPr>
      <w:rPr>
        <w:rFonts w:ascii="Wingdings 3" w:hAnsi="Wingdings 3" w:cs="Wingdings 3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8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7" w:hanging="43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80"/>
      </w:pPr>
      <w:rPr>
        <w:rFonts w:ascii="Symbol" w:hAnsi="Symbol" w:cs="Symbol" w:hint="default"/>
      </w:rPr>
    </w:lvl>
  </w:abstractNum>
  <w:abstractNum w:abstractNumId="9" w15:restartNumberingAfterBreak="0">
    <w:nsid w:val="3DCB4EBD"/>
    <w:multiLevelType w:val="hybridMultilevel"/>
    <w:tmpl w:val="6A6C0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87B73"/>
    <w:multiLevelType w:val="hybridMultilevel"/>
    <w:tmpl w:val="AEAA1D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26539D"/>
    <w:multiLevelType w:val="hybridMultilevel"/>
    <w:tmpl w:val="D9CA9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65E88"/>
    <w:multiLevelType w:val="hybridMultilevel"/>
    <w:tmpl w:val="BF906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F77F6"/>
    <w:multiLevelType w:val="hybridMultilevel"/>
    <w:tmpl w:val="C896C3E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6806C8"/>
    <w:multiLevelType w:val="hybridMultilevel"/>
    <w:tmpl w:val="C1766B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460CA9"/>
    <w:multiLevelType w:val="hybridMultilevel"/>
    <w:tmpl w:val="C89247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2B1E5E"/>
    <w:multiLevelType w:val="hybridMultilevel"/>
    <w:tmpl w:val="4E3E278C"/>
    <w:lvl w:ilvl="0" w:tplc="0C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7" w15:restartNumberingAfterBreak="0">
    <w:nsid w:val="70DA2136"/>
    <w:multiLevelType w:val="hybridMultilevel"/>
    <w:tmpl w:val="FBB6F8A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37EED"/>
    <w:multiLevelType w:val="hybridMultilevel"/>
    <w:tmpl w:val="591AA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9F0059"/>
    <w:multiLevelType w:val="hybridMultilevel"/>
    <w:tmpl w:val="FF26E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F0BCF"/>
    <w:multiLevelType w:val="hybridMultilevel"/>
    <w:tmpl w:val="8572E2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9741">
    <w:abstractNumId w:val="9"/>
  </w:num>
  <w:num w:numId="2" w16cid:durableId="1316453367">
    <w:abstractNumId w:val="6"/>
  </w:num>
  <w:num w:numId="3" w16cid:durableId="1999380018">
    <w:abstractNumId w:val="5"/>
  </w:num>
  <w:num w:numId="4" w16cid:durableId="1226994790">
    <w:abstractNumId w:val="12"/>
  </w:num>
  <w:num w:numId="5" w16cid:durableId="522207933">
    <w:abstractNumId w:val="2"/>
  </w:num>
  <w:num w:numId="6" w16cid:durableId="1573589152">
    <w:abstractNumId w:val="17"/>
  </w:num>
  <w:num w:numId="7" w16cid:durableId="290132799">
    <w:abstractNumId w:val="19"/>
  </w:num>
  <w:num w:numId="8" w16cid:durableId="1117867841">
    <w:abstractNumId w:val="7"/>
  </w:num>
  <w:num w:numId="9" w16cid:durableId="1638342779">
    <w:abstractNumId w:val="13"/>
  </w:num>
  <w:num w:numId="10" w16cid:durableId="1856457955">
    <w:abstractNumId w:val="16"/>
  </w:num>
  <w:num w:numId="11" w16cid:durableId="165707529">
    <w:abstractNumId w:val="11"/>
  </w:num>
  <w:num w:numId="12" w16cid:durableId="1797914693">
    <w:abstractNumId w:val="1"/>
  </w:num>
  <w:num w:numId="13" w16cid:durableId="349919675">
    <w:abstractNumId w:val="4"/>
  </w:num>
  <w:num w:numId="14" w16cid:durableId="1510675258">
    <w:abstractNumId w:val="8"/>
  </w:num>
  <w:num w:numId="15" w16cid:durableId="1036350686">
    <w:abstractNumId w:val="10"/>
  </w:num>
  <w:num w:numId="16" w16cid:durableId="319772440">
    <w:abstractNumId w:val="18"/>
  </w:num>
  <w:num w:numId="17" w16cid:durableId="614092561">
    <w:abstractNumId w:val="0"/>
  </w:num>
  <w:num w:numId="18" w16cid:durableId="1551922436">
    <w:abstractNumId w:val="20"/>
  </w:num>
  <w:num w:numId="19" w16cid:durableId="1304195171">
    <w:abstractNumId w:val="15"/>
  </w:num>
  <w:num w:numId="20" w16cid:durableId="1691759618">
    <w:abstractNumId w:val="14"/>
  </w:num>
  <w:num w:numId="21" w16cid:durableId="1463646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8B"/>
    <w:rsid w:val="00002B8B"/>
    <w:rsid w:val="00006A22"/>
    <w:rsid w:val="00011D5B"/>
    <w:rsid w:val="00014184"/>
    <w:rsid w:val="00016C20"/>
    <w:rsid w:val="000246AC"/>
    <w:rsid w:val="00035EC5"/>
    <w:rsid w:val="00064A34"/>
    <w:rsid w:val="00071612"/>
    <w:rsid w:val="00075EC2"/>
    <w:rsid w:val="000839E2"/>
    <w:rsid w:val="000856B2"/>
    <w:rsid w:val="000905A3"/>
    <w:rsid w:val="00092210"/>
    <w:rsid w:val="00097945"/>
    <w:rsid w:val="000A217B"/>
    <w:rsid w:val="000A54B6"/>
    <w:rsid w:val="000A647C"/>
    <w:rsid w:val="000B18C4"/>
    <w:rsid w:val="000B291A"/>
    <w:rsid w:val="000C1E0C"/>
    <w:rsid w:val="000C4EEE"/>
    <w:rsid w:val="000C57C5"/>
    <w:rsid w:val="000C5EE9"/>
    <w:rsid w:val="000D2663"/>
    <w:rsid w:val="000D7768"/>
    <w:rsid w:val="000E1BF8"/>
    <w:rsid w:val="0010015D"/>
    <w:rsid w:val="001047F0"/>
    <w:rsid w:val="001416BB"/>
    <w:rsid w:val="00154862"/>
    <w:rsid w:val="00160C04"/>
    <w:rsid w:val="00170F71"/>
    <w:rsid w:val="00172D20"/>
    <w:rsid w:val="00194EB9"/>
    <w:rsid w:val="001B384F"/>
    <w:rsid w:val="001B792F"/>
    <w:rsid w:val="001D3D7E"/>
    <w:rsid w:val="001D4C97"/>
    <w:rsid w:val="001D65FC"/>
    <w:rsid w:val="001F56AD"/>
    <w:rsid w:val="001F5D19"/>
    <w:rsid w:val="00205ACA"/>
    <w:rsid w:val="0021698F"/>
    <w:rsid w:val="00220BDE"/>
    <w:rsid w:val="00231431"/>
    <w:rsid w:val="00231B4B"/>
    <w:rsid w:val="00233CDC"/>
    <w:rsid w:val="0023434C"/>
    <w:rsid w:val="00234C7B"/>
    <w:rsid w:val="00253995"/>
    <w:rsid w:val="00255A60"/>
    <w:rsid w:val="00260951"/>
    <w:rsid w:val="0026278F"/>
    <w:rsid w:val="00266A0A"/>
    <w:rsid w:val="002731EF"/>
    <w:rsid w:val="00282A04"/>
    <w:rsid w:val="00284595"/>
    <w:rsid w:val="002851F9"/>
    <w:rsid w:val="00287303"/>
    <w:rsid w:val="00297A29"/>
    <w:rsid w:val="002B1291"/>
    <w:rsid w:val="002D1FFA"/>
    <w:rsid w:val="002D2A7D"/>
    <w:rsid w:val="002E1715"/>
    <w:rsid w:val="002E5463"/>
    <w:rsid w:val="002E6D42"/>
    <w:rsid w:val="002F47AC"/>
    <w:rsid w:val="0030522A"/>
    <w:rsid w:val="0033171A"/>
    <w:rsid w:val="00333F65"/>
    <w:rsid w:val="0033489B"/>
    <w:rsid w:val="003355B4"/>
    <w:rsid w:val="00342D3B"/>
    <w:rsid w:val="003450D0"/>
    <w:rsid w:val="00360F99"/>
    <w:rsid w:val="003626D4"/>
    <w:rsid w:val="00383B91"/>
    <w:rsid w:val="003872CC"/>
    <w:rsid w:val="003917CB"/>
    <w:rsid w:val="00391D5C"/>
    <w:rsid w:val="0039786A"/>
    <w:rsid w:val="003B3BD7"/>
    <w:rsid w:val="003B6189"/>
    <w:rsid w:val="003B7EF5"/>
    <w:rsid w:val="003C6A1D"/>
    <w:rsid w:val="003D2A7D"/>
    <w:rsid w:val="003D61A1"/>
    <w:rsid w:val="003D63AF"/>
    <w:rsid w:val="003E16E2"/>
    <w:rsid w:val="003E23BF"/>
    <w:rsid w:val="003E6F02"/>
    <w:rsid w:val="003E7891"/>
    <w:rsid w:val="003E7E79"/>
    <w:rsid w:val="003F0A17"/>
    <w:rsid w:val="00400242"/>
    <w:rsid w:val="00403C26"/>
    <w:rsid w:val="004068D0"/>
    <w:rsid w:val="00415A39"/>
    <w:rsid w:val="00415BC0"/>
    <w:rsid w:val="0041639A"/>
    <w:rsid w:val="0043060F"/>
    <w:rsid w:val="00442C1E"/>
    <w:rsid w:val="00445F7F"/>
    <w:rsid w:val="0046547A"/>
    <w:rsid w:val="004753D6"/>
    <w:rsid w:val="00482833"/>
    <w:rsid w:val="004830C9"/>
    <w:rsid w:val="004B155E"/>
    <w:rsid w:val="004C498A"/>
    <w:rsid w:val="004C615A"/>
    <w:rsid w:val="004E2E53"/>
    <w:rsid w:val="004F13D3"/>
    <w:rsid w:val="004F2813"/>
    <w:rsid w:val="004F3FBC"/>
    <w:rsid w:val="004F4A4E"/>
    <w:rsid w:val="00500699"/>
    <w:rsid w:val="00500DAF"/>
    <w:rsid w:val="00503D3E"/>
    <w:rsid w:val="005079CE"/>
    <w:rsid w:val="00513BAC"/>
    <w:rsid w:val="00513BC0"/>
    <w:rsid w:val="00517488"/>
    <w:rsid w:val="0052472F"/>
    <w:rsid w:val="00524DE0"/>
    <w:rsid w:val="00525E19"/>
    <w:rsid w:val="00540080"/>
    <w:rsid w:val="00541F8B"/>
    <w:rsid w:val="00544028"/>
    <w:rsid w:val="00553A0B"/>
    <w:rsid w:val="005641BC"/>
    <w:rsid w:val="005730F8"/>
    <w:rsid w:val="00577422"/>
    <w:rsid w:val="005872B2"/>
    <w:rsid w:val="005C46B3"/>
    <w:rsid w:val="005C5CA5"/>
    <w:rsid w:val="005D0DF8"/>
    <w:rsid w:val="005D1EAF"/>
    <w:rsid w:val="005D397D"/>
    <w:rsid w:val="005E1734"/>
    <w:rsid w:val="005E2D45"/>
    <w:rsid w:val="005F1C6C"/>
    <w:rsid w:val="00602ACB"/>
    <w:rsid w:val="00602C72"/>
    <w:rsid w:val="00612BE8"/>
    <w:rsid w:val="0062578D"/>
    <w:rsid w:val="00641A41"/>
    <w:rsid w:val="00646494"/>
    <w:rsid w:val="00647374"/>
    <w:rsid w:val="00661EB9"/>
    <w:rsid w:val="00665121"/>
    <w:rsid w:val="00667FFE"/>
    <w:rsid w:val="00671571"/>
    <w:rsid w:val="0068533A"/>
    <w:rsid w:val="006967F4"/>
    <w:rsid w:val="0069749C"/>
    <w:rsid w:val="00697D96"/>
    <w:rsid w:val="006A053B"/>
    <w:rsid w:val="006A61C3"/>
    <w:rsid w:val="006B0511"/>
    <w:rsid w:val="006B1C84"/>
    <w:rsid w:val="006B6C13"/>
    <w:rsid w:val="006C0A96"/>
    <w:rsid w:val="006D6082"/>
    <w:rsid w:val="006D79B1"/>
    <w:rsid w:val="006E7952"/>
    <w:rsid w:val="006F22E4"/>
    <w:rsid w:val="00702D30"/>
    <w:rsid w:val="00705513"/>
    <w:rsid w:val="0070764D"/>
    <w:rsid w:val="00711689"/>
    <w:rsid w:val="007122B0"/>
    <w:rsid w:val="00721AE7"/>
    <w:rsid w:val="00727246"/>
    <w:rsid w:val="00732F77"/>
    <w:rsid w:val="00733781"/>
    <w:rsid w:val="007377C7"/>
    <w:rsid w:val="00766151"/>
    <w:rsid w:val="007759CD"/>
    <w:rsid w:val="00780239"/>
    <w:rsid w:val="0078137B"/>
    <w:rsid w:val="00791365"/>
    <w:rsid w:val="00794F2A"/>
    <w:rsid w:val="00796A49"/>
    <w:rsid w:val="007A1042"/>
    <w:rsid w:val="007A1263"/>
    <w:rsid w:val="007A5F23"/>
    <w:rsid w:val="007B2214"/>
    <w:rsid w:val="007B4332"/>
    <w:rsid w:val="007B4BEE"/>
    <w:rsid w:val="007C3406"/>
    <w:rsid w:val="007C37B2"/>
    <w:rsid w:val="007C6ED4"/>
    <w:rsid w:val="007D03E1"/>
    <w:rsid w:val="007D3105"/>
    <w:rsid w:val="007F1100"/>
    <w:rsid w:val="007F299F"/>
    <w:rsid w:val="007F3F16"/>
    <w:rsid w:val="007F3FDC"/>
    <w:rsid w:val="007F409B"/>
    <w:rsid w:val="007F6958"/>
    <w:rsid w:val="00804528"/>
    <w:rsid w:val="0080664A"/>
    <w:rsid w:val="0082174C"/>
    <w:rsid w:val="0082377C"/>
    <w:rsid w:val="00825CA8"/>
    <w:rsid w:val="00840D43"/>
    <w:rsid w:val="00840E9B"/>
    <w:rsid w:val="00842083"/>
    <w:rsid w:val="00842897"/>
    <w:rsid w:val="00872601"/>
    <w:rsid w:val="00875422"/>
    <w:rsid w:val="00885FC1"/>
    <w:rsid w:val="00895FA8"/>
    <w:rsid w:val="008967DF"/>
    <w:rsid w:val="00897728"/>
    <w:rsid w:val="008A411A"/>
    <w:rsid w:val="008B00EF"/>
    <w:rsid w:val="008B4B84"/>
    <w:rsid w:val="008B7B17"/>
    <w:rsid w:val="008C7687"/>
    <w:rsid w:val="008C7B58"/>
    <w:rsid w:val="008D067F"/>
    <w:rsid w:val="008E0939"/>
    <w:rsid w:val="008E2ECE"/>
    <w:rsid w:val="008E5E40"/>
    <w:rsid w:val="008E6867"/>
    <w:rsid w:val="00902FD0"/>
    <w:rsid w:val="00903F82"/>
    <w:rsid w:val="00913EF4"/>
    <w:rsid w:val="009142AA"/>
    <w:rsid w:val="00921856"/>
    <w:rsid w:val="009239A4"/>
    <w:rsid w:val="009268F3"/>
    <w:rsid w:val="00927865"/>
    <w:rsid w:val="00927F3E"/>
    <w:rsid w:val="00932D41"/>
    <w:rsid w:val="00934E57"/>
    <w:rsid w:val="00943A49"/>
    <w:rsid w:val="009447FD"/>
    <w:rsid w:val="00944E85"/>
    <w:rsid w:val="00951967"/>
    <w:rsid w:val="009534C1"/>
    <w:rsid w:val="0096383E"/>
    <w:rsid w:val="009648A1"/>
    <w:rsid w:val="00970A53"/>
    <w:rsid w:val="00974DBD"/>
    <w:rsid w:val="00975D49"/>
    <w:rsid w:val="00981CF7"/>
    <w:rsid w:val="0098289A"/>
    <w:rsid w:val="00986896"/>
    <w:rsid w:val="00987290"/>
    <w:rsid w:val="00997C59"/>
    <w:rsid w:val="009A2FCE"/>
    <w:rsid w:val="009A4C31"/>
    <w:rsid w:val="009A4E22"/>
    <w:rsid w:val="009A6918"/>
    <w:rsid w:val="009B6024"/>
    <w:rsid w:val="009B7B12"/>
    <w:rsid w:val="009C2ED0"/>
    <w:rsid w:val="009D36D6"/>
    <w:rsid w:val="009E1785"/>
    <w:rsid w:val="009E196B"/>
    <w:rsid w:val="009E3696"/>
    <w:rsid w:val="009E587F"/>
    <w:rsid w:val="009F040B"/>
    <w:rsid w:val="009F2C6B"/>
    <w:rsid w:val="00A11648"/>
    <w:rsid w:val="00A15887"/>
    <w:rsid w:val="00A32166"/>
    <w:rsid w:val="00A32CF3"/>
    <w:rsid w:val="00A426BA"/>
    <w:rsid w:val="00A5743F"/>
    <w:rsid w:val="00A6378F"/>
    <w:rsid w:val="00A73A2F"/>
    <w:rsid w:val="00A8047B"/>
    <w:rsid w:val="00A828ED"/>
    <w:rsid w:val="00A9421F"/>
    <w:rsid w:val="00A95387"/>
    <w:rsid w:val="00AB162D"/>
    <w:rsid w:val="00AB1A5A"/>
    <w:rsid w:val="00AB3299"/>
    <w:rsid w:val="00AD097D"/>
    <w:rsid w:val="00AD4C02"/>
    <w:rsid w:val="00AD6052"/>
    <w:rsid w:val="00AD6B97"/>
    <w:rsid w:val="00AE13D1"/>
    <w:rsid w:val="00AE2CFB"/>
    <w:rsid w:val="00AE4469"/>
    <w:rsid w:val="00AE705B"/>
    <w:rsid w:val="00AF4B43"/>
    <w:rsid w:val="00B07344"/>
    <w:rsid w:val="00B10B8D"/>
    <w:rsid w:val="00B11302"/>
    <w:rsid w:val="00B16407"/>
    <w:rsid w:val="00B16A11"/>
    <w:rsid w:val="00B16BA9"/>
    <w:rsid w:val="00B25665"/>
    <w:rsid w:val="00B31459"/>
    <w:rsid w:val="00B352A7"/>
    <w:rsid w:val="00B41A9D"/>
    <w:rsid w:val="00B43127"/>
    <w:rsid w:val="00B45260"/>
    <w:rsid w:val="00B45DAF"/>
    <w:rsid w:val="00B4603D"/>
    <w:rsid w:val="00B60128"/>
    <w:rsid w:val="00B65CA5"/>
    <w:rsid w:val="00B66B52"/>
    <w:rsid w:val="00B71F47"/>
    <w:rsid w:val="00B72F36"/>
    <w:rsid w:val="00B74DB3"/>
    <w:rsid w:val="00B76115"/>
    <w:rsid w:val="00B901CF"/>
    <w:rsid w:val="00B9683B"/>
    <w:rsid w:val="00B975EB"/>
    <w:rsid w:val="00BB3010"/>
    <w:rsid w:val="00BB615A"/>
    <w:rsid w:val="00BC3FE1"/>
    <w:rsid w:val="00BD6439"/>
    <w:rsid w:val="00BE33D0"/>
    <w:rsid w:val="00BE37D4"/>
    <w:rsid w:val="00BE4B4A"/>
    <w:rsid w:val="00BF25D7"/>
    <w:rsid w:val="00BF3FE8"/>
    <w:rsid w:val="00BF401A"/>
    <w:rsid w:val="00C05240"/>
    <w:rsid w:val="00C10E74"/>
    <w:rsid w:val="00C1775D"/>
    <w:rsid w:val="00C20612"/>
    <w:rsid w:val="00C24E8B"/>
    <w:rsid w:val="00C26A6F"/>
    <w:rsid w:val="00C30A60"/>
    <w:rsid w:val="00C31A65"/>
    <w:rsid w:val="00C31BC4"/>
    <w:rsid w:val="00C33850"/>
    <w:rsid w:val="00C34402"/>
    <w:rsid w:val="00C56FA0"/>
    <w:rsid w:val="00C71F10"/>
    <w:rsid w:val="00C814DB"/>
    <w:rsid w:val="00C85B32"/>
    <w:rsid w:val="00CA0E41"/>
    <w:rsid w:val="00CB03B5"/>
    <w:rsid w:val="00CC0206"/>
    <w:rsid w:val="00CC5D06"/>
    <w:rsid w:val="00CC662A"/>
    <w:rsid w:val="00CC7517"/>
    <w:rsid w:val="00CD3438"/>
    <w:rsid w:val="00CE0BBB"/>
    <w:rsid w:val="00CF3A12"/>
    <w:rsid w:val="00CF3F52"/>
    <w:rsid w:val="00CF6969"/>
    <w:rsid w:val="00D03992"/>
    <w:rsid w:val="00D106DE"/>
    <w:rsid w:val="00D126A0"/>
    <w:rsid w:val="00D207CF"/>
    <w:rsid w:val="00D23857"/>
    <w:rsid w:val="00D246E5"/>
    <w:rsid w:val="00D25F04"/>
    <w:rsid w:val="00D30369"/>
    <w:rsid w:val="00D363A8"/>
    <w:rsid w:val="00D372AA"/>
    <w:rsid w:val="00D40473"/>
    <w:rsid w:val="00D407DB"/>
    <w:rsid w:val="00D56C93"/>
    <w:rsid w:val="00D75FF1"/>
    <w:rsid w:val="00D7695E"/>
    <w:rsid w:val="00D76BEE"/>
    <w:rsid w:val="00D77947"/>
    <w:rsid w:val="00D80B50"/>
    <w:rsid w:val="00D860D1"/>
    <w:rsid w:val="00D87F87"/>
    <w:rsid w:val="00D93072"/>
    <w:rsid w:val="00D9482C"/>
    <w:rsid w:val="00D97FA3"/>
    <w:rsid w:val="00DB7B66"/>
    <w:rsid w:val="00DC1283"/>
    <w:rsid w:val="00DD6EB2"/>
    <w:rsid w:val="00DE1031"/>
    <w:rsid w:val="00DE17CC"/>
    <w:rsid w:val="00DF0959"/>
    <w:rsid w:val="00DF1639"/>
    <w:rsid w:val="00DF1BB3"/>
    <w:rsid w:val="00DF79D4"/>
    <w:rsid w:val="00E044F0"/>
    <w:rsid w:val="00E23980"/>
    <w:rsid w:val="00E23D18"/>
    <w:rsid w:val="00E25B1C"/>
    <w:rsid w:val="00E31626"/>
    <w:rsid w:val="00E37A77"/>
    <w:rsid w:val="00E419D7"/>
    <w:rsid w:val="00E55DBB"/>
    <w:rsid w:val="00E61DB7"/>
    <w:rsid w:val="00E77B51"/>
    <w:rsid w:val="00E83405"/>
    <w:rsid w:val="00E86102"/>
    <w:rsid w:val="00E90AEA"/>
    <w:rsid w:val="00E915BD"/>
    <w:rsid w:val="00E927A2"/>
    <w:rsid w:val="00E937E5"/>
    <w:rsid w:val="00EA5D36"/>
    <w:rsid w:val="00EA5F2E"/>
    <w:rsid w:val="00EA7327"/>
    <w:rsid w:val="00EB64C6"/>
    <w:rsid w:val="00EB7E3F"/>
    <w:rsid w:val="00EC0220"/>
    <w:rsid w:val="00EC5DFA"/>
    <w:rsid w:val="00ED1A67"/>
    <w:rsid w:val="00ED7D77"/>
    <w:rsid w:val="00EF6E87"/>
    <w:rsid w:val="00F00249"/>
    <w:rsid w:val="00F00AB9"/>
    <w:rsid w:val="00F05CFB"/>
    <w:rsid w:val="00F22D43"/>
    <w:rsid w:val="00F25F10"/>
    <w:rsid w:val="00F36B19"/>
    <w:rsid w:val="00F40C43"/>
    <w:rsid w:val="00F55B1C"/>
    <w:rsid w:val="00F614F7"/>
    <w:rsid w:val="00F72C55"/>
    <w:rsid w:val="00F74BD3"/>
    <w:rsid w:val="00F8030D"/>
    <w:rsid w:val="00F8158C"/>
    <w:rsid w:val="00FA0785"/>
    <w:rsid w:val="00FA6BA4"/>
    <w:rsid w:val="00FB765E"/>
    <w:rsid w:val="00FC3016"/>
    <w:rsid w:val="00FD7615"/>
    <w:rsid w:val="00FE1ECB"/>
    <w:rsid w:val="00FE41D6"/>
    <w:rsid w:val="00FF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A611F"/>
  <w15:chartTrackingRefBased/>
  <w15:docId w15:val="{646AB19C-E64D-4AE8-8782-97A6F307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E41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E6867"/>
    <w:pPr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6867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6867"/>
    <w:pPr>
      <w:keepNext/>
      <w:keepLines/>
      <w:spacing w:before="240" w:after="12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E6867"/>
    <w:pPr>
      <w:spacing w:before="120" w:after="6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867"/>
    <w:rPr>
      <w:rFonts w:asciiTheme="majorHAnsi" w:eastAsiaTheme="majorEastAsia" w:hAnsiTheme="majorHAnsi" w:cstheme="majorBidi"/>
      <w:b/>
      <w:bCs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686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E6867"/>
    <w:rPr>
      <w:rFonts w:eastAsiaTheme="majorEastAsia" w:cstheme="majorBidi"/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8E6867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2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1ECB"/>
    <w:pPr>
      <w:tabs>
        <w:tab w:val="center" w:pos="4252"/>
        <w:tab w:val="right" w:pos="8504"/>
      </w:tabs>
      <w:spacing w:after="120" w:line="240" w:lineRule="auto"/>
      <w:ind w:left="3686"/>
      <w:jc w:val="right"/>
    </w:pPr>
    <w:rPr>
      <w:color w:val="808080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FE1ECB"/>
    <w:rPr>
      <w:color w:val="80808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FA0785"/>
    <w:pPr>
      <w:tabs>
        <w:tab w:val="center" w:pos="4252"/>
        <w:tab w:val="right" w:pos="8504"/>
      </w:tabs>
      <w:spacing w:after="0" w:line="240" w:lineRule="auto"/>
      <w:jc w:val="center"/>
    </w:pPr>
    <w:rPr>
      <w:color w:val="747474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A0785"/>
    <w:rPr>
      <w:color w:val="747474"/>
      <w:sz w:val="18"/>
    </w:rPr>
  </w:style>
  <w:style w:type="table" w:styleId="Tablaconcuadrcula">
    <w:name w:val="Table Grid"/>
    <w:basedOn w:val="Tablanormal"/>
    <w:uiPriority w:val="59"/>
    <w:rsid w:val="005D0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-Contenido">
    <w:name w:val="Tabla - Contenido"/>
    <w:basedOn w:val="Normal"/>
    <w:link w:val="Tabla-ContenidoCar"/>
    <w:qFormat/>
    <w:rsid w:val="003626D4"/>
    <w:pPr>
      <w:spacing w:after="120" w:line="240" w:lineRule="auto"/>
    </w:pPr>
    <w:rPr>
      <w:sz w:val="20"/>
    </w:rPr>
  </w:style>
  <w:style w:type="character" w:customStyle="1" w:styleId="Tabla-ContenidoCar">
    <w:name w:val="Tabla - Contenido Car"/>
    <w:basedOn w:val="Fuentedeprrafopredeter"/>
    <w:link w:val="Tabla-Contenido"/>
    <w:rsid w:val="003626D4"/>
    <w:rPr>
      <w:sz w:val="20"/>
    </w:rPr>
  </w:style>
  <w:style w:type="paragraph" w:customStyle="1" w:styleId="Tabla-Encabezado">
    <w:name w:val="Tabla - Encabezado"/>
    <w:basedOn w:val="Normal"/>
    <w:link w:val="Tabla-EncabezadoCar"/>
    <w:qFormat/>
    <w:rsid w:val="003626D4"/>
    <w:pPr>
      <w:spacing w:after="120" w:line="240" w:lineRule="auto"/>
    </w:pPr>
    <w:rPr>
      <w:rFonts w:ascii="Aptos Bold" w:hAnsi="Aptos Bold"/>
      <w:b/>
      <w:bCs/>
      <w:sz w:val="20"/>
    </w:rPr>
  </w:style>
  <w:style w:type="character" w:customStyle="1" w:styleId="Tabla-EncabezadoCar">
    <w:name w:val="Tabla - Encabezado Car"/>
    <w:basedOn w:val="Fuentedeprrafopredeter"/>
    <w:link w:val="Tabla-Encabezado"/>
    <w:rsid w:val="003626D4"/>
    <w:rPr>
      <w:rFonts w:ascii="Aptos Bold" w:hAnsi="Aptos Bold"/>
      <w:b/>
      <w:bCs/>
      <w:sz w:val="20"/>
    </w:rPr>
  </w:style>
  <w:style w:type="paragraph" w:customStyle="1" w:styleId="Curso-Ttulo">
    <w:name w:val="Curso - Título"/>
    <w:basedOn w:val="Normal"/>
    <w:link w:val="Curso-TtuloCar"/>
    <w:qFormat/>
    <w:rsid w:val="00FA0785"/>
    <w:pPr>
      <w:spacing w:before="240" w:after="120" w:line="240" w:lineRule="auto"/>
      <w:jc w:val="center"/>
    </w:pPr>
    <w:rPr>
      <w:rFonts w:ascii="Aptos SemiBold" w:hAnsi="Aptos SemiBold"/>
      <w:b/>
      <w:bCs/>
      <w:color w:val="00529B"/>
      <w:sz w:val="28"/>
      <w:szCs w:val="28"/>
    </w:rPr>
  </w:style>
  <w:style w:type="character" w:customStyle="1" w:styleId="Curso-TtuloCar">
    <w:name w:val="Curso - Título Car"/>
    <w:basedOn w:val="Fuentedeprrafopredeter"/>
    <w:link w:val="Curso-Ttulo"/>
    <w:rsid w:val="00FA0785"/>
    <w:rPr>
      <w:rFonts w:ascii="Aptos SemiBold" w:hAnsi="Aptos SemiBold"/>
      <w:b/>
      <w:bCs/>
      <w:color w:val="00529B"/>
      <w:sz w:val="28"/>
      <w:szCs w:val="28"/>
    </w:rPr>
  </w:style>
  <w:style w:type="paragraph" w:customStyle="1" w:styleId="Apartado">
    <w:name w:val="Apartado"/>
    <w:basedOn w:val="Normal"/>
    <w:next w:val="Normal"/>
    <w:link w:val="ApartadoCar"/>
    <w:qFormat/>
    <w:rsid w:val="000D2663"/>
    <w:pPr>
      <w:pBdr>
        <w:bottom w:val="single" w:sz="4" w:space="1" w:color="auto"/>
      </w:pBdr>
      <w:spacing w:before="480" w:after="240"/>
    </w:pPr>
    <w:rPr>
      <w:rFonts w:ascii="Aptos Bold" w:hAnsi="Aptos Bold"/>
      <w:bCs/>
    </w:rPr>
  </w:style>
  <w:style w:type="character" w:customStyle="1" w:styleId="ApartadoCar">
    <w:name w:val="Apartado Car"/>
    <w:basedOn w:val="Fuentedeprrafopredeter"/>
    <w:link w:val="Apartado"/>
    <w:rsid w:val="000D2663"/>
    <w:rPr>
      <w:rFonts w:ascii="Aptos Bold" w:hAnsi="Aptos Bold"/>
      <w:bCs/>
    </w:rPr>
  </w:style>
  <w:style w:type="paragraph" w:customStyle="1" w:styleId="LT1-N1">
    <w:name w:val="LT 1 - N 1"/>
    <w:basedOn w:val="Normal"/>
    <w:link w:val="LT1-N1Car"/>
    <w:qFormat/>
    <w:rsid w:val="00097945"/>
    <w:pPr>
      <w:ind w:left="709" w:hanging="352"/>
    </w:pPr>
  </w:style>
  <w:style w:type="character" w:customStyle="1" w:styleId="LT1-N1Car">
    <w:name w:val="LT 1 - N 1 Car"/>
    <w:basedOn w:val="Fuentedeprrafopredeter"/>
    <w:link w:val="LT1-N1"/>
    <w:rsid w:val="00097945"/>
  </w:style>
  <w:style w:type="paragraph" w:customStyle="1" w:styleId="LT2-N1">
    <w:name w:val="LT 2 - N 1"/>
    <w:basedOn w:val="LT1-N1"/>
    <w:link w:val="LT2-N1Car"/>
    <w:qFormat/>
    <w:rsid w:val="007B2214"/>
    <w:pPr>
      <w:ind w:left="1066" w:hanging="709"/>
    </w:pPr>
    <w:rPr>
      <w:b/>
    </w:rPr>
  </w:style>
  <w:style w:type="character" w:customStyle="1" w:styleId="LT2-N1Car">
    <w:name w:val="LT 2 - N 1 Car"/>
    <w:basedOn w:val="LT1-N1Car"/>
    <w:link w:val="LT2-N1"/>
    <w:rsid w:val="007B2214"/>
    <w:rPr>
      <w:b/>
    </w:rPr>
  </w:style>
  <w:style w:type="paragraph" w:customStyle="1" w:styleId="LT2-N2">
    <w:name w:val="LT 2 - N 2"/>
    <w:basedOn w:val="LT1-N1"/>
    <w:link w:val="LT2-N2Car"/>
    <w:qFormat/>
    <w:rsid w:val="00513BAC"/>
    <w:pPr>
      <w:ind w:left="1418"/>
    </w:pPr>
  </w:style>
  <w:style w:type="character" w:customStyle="1" w:styleId="LT2-N2Car">
    <w:name w:val="LT 2 - N 2 Car"/>
    <w:basedOn w:val="LT1-N1Car"/>
    <w:link w:val="LT2-N2"/>
    <w:rsid w:val="00513BAC"/>
  </w:style>
  <w:style w:type="paragraph" w:customStyle="1" w:styleId="LT2-N3">
    <w:name w:val="LT 2 - N 3"/>
    <w:basedOn w:val="LT2-N2"/>
    <w:link w:val="LT2-N3Car"/>
    <w:qFormat/>
    <w:rsid w:val="00297A29"/>
    <w:pPr>
      <w:ind w:left="1770"/>
    </w:pPr>
  </w:style>
  <w:style w:type="character" w:customStyle="1" w:styleId="LT2-N3Car">
    <w:name w:val="LT 2 - N 3 Car"/>
    <w:basedOn w:val="LT2-N2Car"/>
    <w:link w:val="LT2-N3"/>
    <w:rsid w:val="00297A29"/>
  </w:style>
  <w:style w:type="character" w:styleId="Hipervnculo">
    <w:name w:val="Hyperlink"/>
    <w:basedOn w:val="Fuentedeprrafopredeter"/>
    <w:uiPriority w:val="99"/>
    <w:unhideWhenUsed/>
    <w:rsid w:val="001D4C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4C9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0699"/>
    <w:rPr>
      <w:color w:val="96607D" w:themeColor="followedHyperlink"/>
      <w:u w:val="single"/>
    </w:rPr>
  </w:style>
  <w:style w:type="paragraph" w:customStyle="1" w:styleId="LT3-N1">
    <w:name w:val="LT 3 - N 1"/>
    <w:basedOn w:val="Tabla-Contenido"/>
    <w:link w:val="LT3-N1Car"/>
    <w:qFormat/>
    <w:rsid w:val="009F2C6B"/>
    <w:pPr>
      <w:ind w:left="567" w:hanging="567"/>
      <w:jc w:val="left"/>
    </w:pPr>
  </w:style>
  <w:style w:type="character" w:customStyle="1" w:styleId="LT3-N1Car">
    <w:name w:val="LT 3 - N 1 Car"/>
    <w:basedOn w:val="Tabla-ContenidoCar"/>
    <w:link w:val="LT3-N1"/>
    <w:rsid w:val="009F2C6B"/>
    <w:rPr>
      <w:sz w:val="20"/>
    </w:rPr>
  </w:style>
  <w:style w:type="paragraph" w:styleId="Textoindependiente">
    <w:name w:val="Body Text"/>
    <w:basedOn w:val="Normal"/>
    <w:link w:val="TextoindependienteCar"/>
    <w:rsid w:val="00875422"/>
    <w:pPr>
      <w:suppressAutoHyphens/>
      <w:spacing w:before="113" w:after="57" w:line="276" w:lineRule="auto"/>
    </w:pPr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875422"/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paragraph" w:customStyle="1" w:styleId="Contenidodelatabla">
    <w:name w:val="Contenido de la tabla"/>
    <w:basedOn w:val="Normal"/>
    <w:qFormat/>
    <w:rsid w:val="00875422"/>
    <w:pPr>
      <w:suppressLineNumbers/>
      <w:suppressAutoHyphens/>
      <w:spacing w:before="57" w:after="57" w:line="276" w:lineRule="auto"/>
      <w:jc w:val="left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Ttulodelatabla">
    <w:name w:val="Título de la tabla"/>
    <w:basedOn w:val="Contenidodelatabla"/>
    <w:qFormat/>
    <w:rsid w:val="00875422"/>
    <w:pPr>
      <w:jc w:val="center"/>
    </w:pPr>
    <w:rPr>
      <w:b/>
      <w:bCs/>
    </w:rPr>
  </w:style>
  <w:style w:type="paragraph" w:customStyle="1" w:styleId="UD-Ttulo">
    <w:name w:val="UD - Título"/>
    <w:basedOn w:val="Contenidodelatabla"/>
    <w:qFormat/>
    <w:rsid w:val="00875422"/>
    <w:pPr>
      <w:jc w:val="center"/>
    </w:pPr>
    <w:rPr>
      <w:b/>
      <w:bCs/>
      <w:caps/>
    </w:rPr>
  </w:style>
  <w:style w:type="paragraph" w:customStyle="1" w:styleId="Lista6">
    <w:name w:val="Lista 6"/>
    <w:basedOn w:val="Normal"/>
    <w:qFormat/>
    <w:rsid w:val="00875422"/>
    <w:pPr>
      <w:suppressAutoHyphens/>
      <w:spacing w:before="57" w:after="57" w:line="276" w:lineRule="auto"/>
      <w:ind w:left="680" w:right="113" w:hanging="567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Lista7">
    <w:name w:val="Lista 7"/>
    <w:basedOn w:val="Lista6"/>
    <w:qFormat/>
    <w:rsid w:val="00875422"/>
    <w:pPr>
      <w:ind w:left="1134" w:hanging="1134"/>
      <w:jc w:val="left"/>
    </w:pPr>
  </w:style>
  <w:style w:type="paragraph" w:styleId="Listaconvietas">
    <w:name w:val="List Bullet"/>
    <w:basedOn w:val="Normal"/>
    <w:uiPriority w:val="99"/>
    <w:unhideWhenUsed/>
    <w:rsid w:val="00442C1E"/>
    <w:pPr>
      <w:numPr>
        <w:numId w:val="17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Theme="minorEastAsia"/>
      <w:kern w:val="0"/>
      <w:lang w:val="en-US"/>
      <w14:ligatures w14:val="none"/>
    </w:rPr>
  </w:style>
  <w:style w:type="paragraph" w:customStyle="1" w:styleId="LT4-N1">
    <w:name w:val="LT 4 - N 1"/>
    <w:basedOn w:val="LT3-N1"/>
    <w:link w:val="LT4-N1Car"/>
    <w:qFormat/>
    <w:rsid w:val="00CF6969"/>
    <w:pPr>
      <w:ind w:left="794" w:hanging="794"/>
    </w:pPr>
  </w:style>
  <w:style w:type="character" w:customStyle="1" w:styleId="LT4-N1Car">
    <w:name w:val="LT 4 - N 1 Car"/>
    <w:basedOn w:val="LT3-N1Car"/>
    <w:link w:val="LT4-N1"/>
    <w:rsid w:val="00CF6969"/>
    <w:rPr>
      <w:sz w:val="20"/>
    </w:rPr>
  </w:style>
  <w:style w:type="paragraph" w:customStyle="1" w:styleId="Tarea-Ttulo">
    <w:name w:val="Tarea - Título"/>
    <w:basedOn w:val="Ttulo1"/>
    <w:link w:val="Tarea-TtuloCar"/>
    <w:qFormat/>
    <w:rsid w:val="00FA6BA4"/>
    <w:pPr>
      <w:spacing w:before="60" w:after="360" w:line="240" w:lineRule="auto"/>
      <w:jc w:val="left"/>
    </w:pPr>
    <w:rPr>
      <w:b w:val="0"/>
      <w:bCs w:val="0"/>
      <w:color w:val="00529B"/>
      <w:sz w:val="24"/>
      <w:szCs w:val="24"/>
    </w:rPr>
  </w:style>
  <w:style w:type="character" w:customStyle="1" w:styleId="Tarea-TtuloCar">
    <w:name w:val="Tarea - Título Car"/>
    <w:basedOn w:val="Ttulo1Car"/>
    <w:link w:val="Tarea-Ttulo"/>
    <w:rsid w:val="00FA6BA4"/>
    <w:rPr>
      <w:rFonts w:asciiTheme="majorHAnsi" w:eastAsiaTheme="majorEastAsia" w:hAnsiTheme="majorHAnsi" w:cstheme="majorBidi"/>
      <w:b w:val="0"/>
      <w:bCs w:val="0"/>
      <w:color w:val="00529B"/>
      <w:sz w:val="24"/>
      <w:szCs w:val="24"/>
    </w:rPr>
  </w:style>
  <w:style w:type="paragraph" w:customStyle="1" w:styleId="Mdulo-Ttulo">
    <w:name w:val="Módulo - Título"/>
    <w:basedOn w:val="Curso-Ttulo"/>
    <w:link w:val="Mdulo-TtuloCar"/>
    <w:qFormat/>
    <w:rsid w:val="00282A04"/>
    <w:rPr>
      <w:rFonts w:asciiTheme="majorHAnsi" w:hAnsiTheme="majorHAnsi"/>
      <w:b w:val="0"/>
      <w:bCs w:val="0"/>
      <w:sz w:val="24"/>
      <w:szCs w:val="24"/>
    </w:rPr>
  </w:style>
  <w:style w:type="character" w:customStyle="1" w:styleId="Mdulo-TtuloCar">
    <w:name w:val="Módulo - Título Car"/>
    <w:basedOn w:val="Curso-TtuloCar"/>
    <w:link w:val="Mdulo-Ttulo"/>
    <w:rsid w:val="00282A04"/>
    <w:rPr>
      <w:rFonts w:asciiTheme="majorHAnsi" w:hAnsiTheme="majorHAnsi"/>
      <w:b w:val="0"/>
      <w:bCs w:val="0"/>
      <w:color w:val="00529B"/>
      <w:sz w:val="24"/>
      <w:szCs w:val="24"/>
    </w:rPr>
  </w:style>
  <w:style w:type="paragraph" w:customStyle="1" w:styleId="Participante-Nombre">
    <w:name w:val="Participante - Nombre"/>
    <w:basedOn w:val="Normal"/>
    <w:qFormat/>
    <w:rsid w:val="00D76BEE"/>
    <w:pPr>
      <w:spacing w:before="40" w:after="40" w:line="240" w:lineRule="auto"/>
      <w:jc w:val="right"/>
    </w:pPr>
    <w:rPr>
      <w:sz w:val="20"/>
    </w:rPr>
  </w:style>
  <w:style w:type="paragraph" w:customStyle="1" w:styleId="Participante-Ttulo">
    <w:name w:val="Participante - Título"/>
    <w:basedOn w:val="Normal"/>
    <w:qFormat/>
    <w:rsid w:val="00D76BEE"/>
    <w:pPr>
      <w:spacing w:before="40" w:after="40" w:line="240" w:lineRule="auto"/>
      <w:jc w:val="right"/>
    </w:pPr>
    <w:rPr>
      <w:rFonts w:ascii="Aptos SemiBold" w:hAnsi="Aptos SemiBold"/>
      <w:bCs/>
      <w:sz w:val="20"/>
    </w:rPr>
  </w:style>
  <w:style w:type="paragraph" w:customStyle="1" w:styleId="Tarea-Cdigo">
    <w:name w:val="Tarea - Código"/>
    <w:basedOn w:val="Tarea-Ttulo"/>
    <w:link w:val="Tarea-CdigoCar"/>
    <w:qFormat/>
    <w:rsid w:val="00FA6BA4"/>
    <w:pPr>
      <w:spacing w:before="360" w:after="0"/>
    </w:pPr>
    <w:rPr>
      <w:b/>
      <w:bCs/>
      <w:color w:val="3A3A3A" w:themeColor="background2" w:themeShade="40"/>
    </w:rPr>
  </w:style>
  <w:style w:type="character" w:customStyle="1" w:styleId="Tarea-CdigoCar">
    <w:name w:val="Tarea - Código Car"/>
    <w:basedOn w:val="Tarea-TtuloCar"/>
    <w:link w:val="Tarea-Cdigo"/>
    <w:rsid w:val="00FA6BA4"/>
    <w:rPr>
      <w:rFonts w:asciiTheme="majorHAnsi" w:eastAsiaTheme="majorEastAsia" w:hAnsiTheme="majorHAnsi" w:cstheme="majorBidi"/>
      <w:b/>
      <w:bCs/>
      <w:color w:val="3A3A3A" w:themeColor="background2" w:themeShade="40"/>
      <w:sz w:val="24"/>
      <w:szCs w:val="24"/>
    </w:rPr>
  </w:style>
  <w:style w:type="table" w:customStyle="1" w:styleId="PD-Fila">
    <w:name w:val="PD - Fila"/>
    <w:basedOn w:val="Tablanormal"/>
    <w:uiPriority w:val="99"/>
    <w:rsid w:val="00C34402"/>
    <w:pPr>
      <w:spacing w:after="120" w:line="240" w:lineRule="auto"/>
    </w:pPr>
    <w:rPr>
      <w:szCs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tcMar>
        <w:top w:w="113" w:type="dxa"/>
        <w:left w:w="113" w:type="dxa"/>
        <w:bottom w:w="0" w:type="dxa"/>
        <w:right w:w="113" w:type="dxa"/>
      </w:tcMar>
    </w:tcPr>
    <w:tblStylePr w:type="firstRow">
      <w:pPr>
        <w:wordWrap/>
        <w:spacing w:beforeLines="0" w:before="0" w:beforeAutospacing="0" w:afterLines="0" w:after="120" w:afterAutospacing="0"/>
        <w:jc w:val="center"/>
        <w:outlineLvl w:val="9"/>
      </w:pPr>
      <w:rPr>
        <w:rFonts w:ascii="Aptos" w:hAnsi="Aptos"/>
        <w:b/>
        <w:i w:val="0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PD-Columna">
    <w:name w:val="PD - Columna"/>
    <w:basedOn w:val="Tablanormal"/>
    <w:uiPriority w:val="99"/>
    <w:rsid w:val="00553A0B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113" w:type="dxa"/>
      </w:tcMar>
      <w:vAlign w:val="center"/>
    </w:tcPr>
    <w:tblStylePr w:type="firstCol">
      <w:rPr>
        <w:rFonts w:asciiTheme="minorHAnsi" w:hAnsiTheme="minorHAnsi"/>
        <w:b/>
        <w:sz w:val="22"/>
      </w:rPr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9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edg\OneDrive%20-%20Conselleria%20d'Educaci&#243;\Grupo%20de%20trabajo\Aragon\Curso%20Moodle\PD%20-%20Tareas\PD%20FP%20-%20Tareas%20-%20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PD FP - Tareas - Plantilla.dotx</Template>
  <TotalTime>28</TotalTime>
  <Pages>2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Edo Gual</dc:creator>
  <cp:keywords/>
  <dc:description/>
  <cp:lastModifiedBy>EDO GUAL, JAVIER</cp:lastModifiedBy>
  <cp:revision>12</cp:revision>
  <dcterms:created xsi:type="dcterms:W3CDTF">2025-08-16T09:04:00Z</dcterms:created>
  <dcterms:modified xsi:type="dcterms:W3CDTF">2025-08-26T05:58:00Z</dcterms:modified>
</cp:coreProperties>
</file>